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DD60" w14:textId="6ED98AFE" w:rsidR="004F7349" w:rsidRDefault="004D576D" w:rsidP="004D576D">
      <w:pPr>
        <w:pStyle w:val="Heading1"/>
        <w:rPr>
          <w:rtl/>
        </w:rPr>
      </w:pPr>
      <w:r>
        <w:rPr>
          <w:rFonts w:hint="eastAsia"/>
          <w:rtl/>
        </w:rPr>
        <w:t>כותרת</w:t>
      </w:r>
      <w:r>
        <w:rPr>
          <w:rtl/>
        </w:rPr>
        <w:t xml:space="preserve"> </w:t>
      </w:r>
      <w:r>
        <w:rPr>
          <w:rFonts w:hint="eastAsia"/>
          <w:rtl/>
        </w:rPr>
        <w:t>המסמך</w:t>
      </w:r>
    </w:p>
    <w:p w14:paraId="263D77CD" w14:textId="77777777" w:rsidR="004D576D" w:rsidRDefault="004D576D" w:rsidP="004D576D">
      <w:pPr>
        <w:rPr>
          <w:rtl/>
        </w:rPr>
      </w:pPr>
    </w:p>
    <w:p w14:paraId="4FBD1930" w14:textId="67F0EEA4" w:rsidR="008906EC" w:rsidRDefault="008906EC" w:rsidP="008906EC">
      <w:pPr>
        <w:pStyle w:val="Heading1"/>
        <w:rPr>
          <w:rtl/>
        </w:rPr>
      </w:pPr>
      <w:r>
        <w:rPr>
          <w:rFonts w:hint="eastAsia"/>
          <w:rtl/>
        </w:rPr>
        <w:t>הקדמה</w:t>
      </w:r>
      <w:r>
        <w:rPr>
          <w:rtl/>
        </w:rPr>
        <w:t xml:space="preserve"> (</w:t>
      </w:r>
      <w:r>
        <w:rPr>
          <w:rFonts w:hint="eastAsia"/>
          <w:rtl/>
        </w:rPr>
        <w:t>נוסף</w:t>
      </w:r>
      <w:r>
        <w:rPr>
          <w:rtl/>
        </w:rPr>
        <w:t xml:space="preserve"> </w:t>
      </w:r>
      <w:r>
        <w:rPr>
          <w:rFonts w:hint="eastAsia"/>
          <w:rtl/>
        </w:rPr>
        <w:t>בהתחלה</w:t>
      </w:r>
      <w:r>
        <w:rPr>
          <w:rtl/>
        </w:rPr>
        <w:t>)‏</w:t>
      </w:r>
    </w:p>
    <w:p w14:paraId="171CEB02" w14:textId="77777777" w:rsidR="008906EC" w:rsidRDefault="008906EC" w:rsidP="008906EC">
      <w:pPr>
        <w:rPr>
          <w:rtl/>
        </w:rPr>
      </w:pPr>
    </w:p>
    <w:p w14:paraId="30DEA11E" w14:textId="67D7BA03" w:rsidR="008906EC" w:rsidRDefault="008906EC" w:rsidP="008906EC">
      <w:pPr>
        <w:rPr>
          <w:rtl/>
        </w:rPr>
      </w:pPr>
      <w:r>
        <w:rPr>
          <w:rtl/>
        </w:rPr>
        <w:t xml:space="preserve">טקסט זה נוסף באמצעות הפונקציה </w:t>
      </w:r>
      <w:r>
        <w:t>prepend_to_existing_doc</w:t>
      </w:r>
      <w:r>
        <w:rPr>
          <w:rtl/>
        </w:rPr>
        <w:t>.‏</w:t>
      </w:r>
    </w:p>
    <w:p w14:paraId="7E55DBB8" w14:textId="3EDB2545" w:rsidR="008906EC" w:rsidRDefault="008906EC" w:rsidP="008906EC">
      <w:pPr>
        <w:rPr>
          <w:rtl/>
        </w:rPr>
      </w:pPr>
      <w:r>
        <w:rPr>
          <w:rtl/>
        </w:rPr>
        <w:t>הוא אמור להופיע *אחרי* הכותרת הראשית אך *לפני* הטקסט הרגיל.‏</w:t>
      </w:r>
    </w:p>
    <w:p w14:paraId="20D2AD56" w14:textId="77777777" w:rsidR="008906EC" w:rsidRDefault="008906EC" w:rsidP="008906EC">
      <w:pPr>
        <w:rPr>
          <w:rtl/>
        </w:rPr>
      </w:pPr>
    </w:p>
    <w:p w14:paraId="27107B83" w14:textId="2EF97D84" w:rsidR="008906EC" w:rsidRDefault="008906EC" w:rsidP="008906EC">
      <w:pPr>
        <w:pStyle w:val="ListParagraph"/>
        <w:numPr>
          <w:ilvl w:val="0"/>
          <w:numId w:val="7"/>
        </w:numPr>
      </w:pPr>
      <w:r>
        <w:rPr>
          <w:rtl/>
        </w:rPr>
        <w:t>פריט מוסף 1‏</w:t>
      </w:r>
    </w:p>
    <w:p w14:paraId="24629C0F" w14:textId="211F6980" w:rsidR="008906EC" w:rsidRDefault="008906EC" w:rsidP="008906EC">
      <w:pPr>
        <w:pStyle w:val="ListParagraph"/>
        <w:numPr>
          <w:ilvl w:val="0"/>
          <w:numId w:val="7"/>
        </w:numPr>
      </w:pPr>
      <w:r>
        <w:rPr>
          <w:rtl/>
        </w:rPr>
        <w:t>פריט מוסף 2‏</w:t>
      </w:r>
    </w:p>
    <w:p w14:paraId="3F941A5B" w14:textId="2654B804" w:rsidR="008906EC" w:rsidRDefault="008906EC" w:rsidP="008906EC">
      <w:pPr>
        <w:rPr>
          <w:rtl/>
        </w:rPr>
      </w:pPr>
      <w:r>
        <w:rPr>
          <w:rtl/>
        </w:rPr>
        <w:t>------------------------------------------------------------</w:t>
      </w:r>
    </w:p>
    <w:p w14:paraId="56F6E11F" w14:textId="77777777" w:rsidR="008906EC" w:rsidRPr="008906EC" w:rsidRDefault="008906EC" w:rsidP="008906EC">
      <w:pPr>
        <w:rPr>
          <w:rtl/>
        </w:rPr>
      </w:pPr>
    </w:p>
    <w:p w14:paraId="1CC2A0C5" w14:textId="719E66E7" w:rsidR="004D576D" w:rsidRDefault="004D576D" w:rsidP="004D576D">
      <w:pPr>
        <w:rPr>
          <w:rtl/>
        </w:rPr>
      </w:pPr>
      <w:r>
        <w:rPr>
          <w:rtl/>
        </w:rPr>
        <w:t>טקסט רגיל במסמך.‏</w:t>
      </w:r>
    </w:p>
    <w:p w14:paraId="49FD1B5C" w14:textId="77777777" w:rsidR="004D576D" w:rsidRDefault="004D576D" w:rsidP="004D576D">
      <w:pPr>
        <w:rPr>
          <w:rtl/>
        </w:rPr>
      </w:pPr>
    </w:p>
    <w:p w14:paraId="537482AA" w14:textId="37C59B16" w:rsidR="00D13CDD" w:rsidRDefault="00D13CDD" w:rsidP="00D13CDD">
      <w:pPr>
        <w:rPr>
          <w:rtl/>
        </w:rPr>
      </w:pPr>
      <w:r>
        <w:rPr>
          <w:b/>
          <w:rtl/>
        </w:rPr>
        <w:t>עזרים ויזואליים:</w:t>
      </w:r>
    </w:p>
    <w:p w14:paraId="25242353" w14:textId="254CE607" w:rsidR="00D13CDD" w:rsidRDefault="00D13CDD" w:rsidP="00D13CDD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22172E3" wp14:editId="10F202BB">
            <wp:extent cx="2743200" cy="6855460"/>
            <wp:effectExtent l="0" t="0" r="0" b="2540"/>
            <wp:docPr id="12408616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B219" w14:textId="34185F05" w:rsidR="00D13CDD" w:rsidRDefault="00D13CDD" w:rsidP="00D13CDD">
      <w:pPr>
        <w:jc w:val="center"/>
        <w:rPr>
          <w:color w:val="000000"/>
          <w:sz w:val="22"/>
          <w:rtl/>
        </w:rPr>
      </w:pPr>
      <w:r>
        <w:rPr>
          <w:color w:val="666666"/>
          <w:sz w:val="16"/>
          <w:rtl/>
        </w:rPr>
        <w:t>צילום מסך לדוגמה</w:t>
      </w:r>
    </w:p>
    <w:p w14:paraId="398830E9" w14:textId="77777777" w:rsidR="00D13CDD" w:rsidRPr="00D13CDD" w:rsidRDefault="00D13CDD" w:rsidP="00D13CDD">
      <w:pPr>
        <w:jc w:val="center"/>
        <w:rPr>
          <w:color w:val="000000"/>
          <w:sz w:val="22"/>
        </w:rPr>
      </w:pPr>
    </w:p>
    <w:sectPr w:rsidR="00D13CDD" w:rsidRPr="00D13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278206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D14831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2B8FF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6214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3271CB"/>
    <w:multiLevelType w:val="hybridMultilevel"/>
    <w:tmpl w:val="9B9E7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727B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D2E2917"/>
    <w:multiLevelType w:val="hybridMultilevel"/>
    <w:tmpl w:val="0CC400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416323">
    <w:abstractNumId w:val="4"/>
  </w:num>
  <w:num w:numId="2" w16cid:durableId="664209933">
    <w:abstractNumId w:val="6"/>
  </w:num>
  <w:num w:numId="3" w16cid:durableId="620188340">
    <w:abstractNumId w:val="3"/>
  </w:num>
  <w:num w:numId="4" w16cid:durableId="1132558683">
    <w:abstractNumId w:val="1"/>
  </w:num>
  <w:num w:numId="5" w16cid:durableId="249435466">
    <w:abstractNumId w:val="0"/>
  </w:num>
  <w:num w:numId="6" w16cid:durableId="1115367613">
    <w:abstractNumId w:val="2"/>
  </w:num>
  <w:num w:numId="7" w16cid:durableId="141040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B6"/>
    <w:rsid w:val="001C4F47"/>
    <w:rsid w:val="002D523F"/>
    <w:rsid w:val="00381E6E"/>
    <w:rsid w:val="004145D6"/>
    <w:rsid w:val="004A15E4"/>
    <w:rsid w:val="004D576D"/>
    <w:rsid w:val="004F7349"/>
    <w:rsid w:val="00557201"/>
    <w:rsid w:val="005718C4"/>
    <w:rsid w:val="005A4996"/>
    <w:rsid w:val="008906EC"/>
    <w:rsid w:val="008B3A38"/>
    <w:rsid w:val="008E6D2E"/>
    <w:rsid w:val="00A5357A"/>
    <w:rsid w:val="00B662B6"/>
    <w:rsid w:val="00D12C53"/>
    <w:rsid w:val="00D13CDD"/>
    <w:rsid w:val="00D93C6B"/>
    <w:rsid w:val="00FA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5E04"/>
  <w15:chartTrackingRefBased/>
  <w15:docId w15:val="{D0D41023-8514-43FC-A07A-A991A0CF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C4"/>
    <w:pPr>
      <w:bidi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201"/>
    <w:pPr>
      <w:keepNext/>
      <w:keepLines/>
      <w:spacing w:before="360" w:after="80"/>
      <w:outlineLvl w:val="0"/>
    </w:pPr>
    <w:rPr>
      <w:rFonts w:ascii="Arial Black" w:eastAsiaTheme="majorEastAsia" w:hAnsi="Arial Black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4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34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01"/>
    <w:rPr>
      <w:rFonts w:ascii="Arial Black" w:eastAsiaTheme="majorEastAsia" w:hAnsi="Arial Black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49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349"/>
    <w:rPr>
      <w:rFonts w:ascii="Arial" w:eastAsiaTheme="majorEastAsia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6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unhideWhenUsed/>
    <w:rsid w:val="004A15E4"/>
  </w:style>
  <w:style w:type="paragraph" w:styleId="ListBullet">
    <w:name w:val="List Bullet"/>
    <w:basedOn w:val="Normal"/>
    <w:uiPriority w:val="99"/>
    <w:unhideWhenUsed/>
    <w:rsid w:val="005A4996"/>
    <w:pPr>
      <w:numPr>
        <w:numId w:val="3"/>
      </w:numPr>
      <w:ind w:left="357" w:hanging="357"/>
      <w:contextualSpacing/>
    </w:pPr>
  </w:style>
  <w:style w:type="paragraph" w:styleId="ListBullet2">
    <w:name w:val="List Bullet 2"/>
    <w:basedOn w:val="Normal"/>
    <w:uiPriority w:val="99"/>
    <w:unhideWhenUsed/>
    <w:rsid w:val="004A15E4"/>
    <w:pPr>
      <w:numPr>
        <w:numId w:val="4"/>
      </w:numPr>
      <w:contextualSpacing/>
    </w:pPr>
  </w:style>
  <w:style w:type="paragraph" w:styleId="List5">
    <w:name w:val="List 5"/>
    <w:basedOn w:val="Normal"/>
    <w:uiPriority w:val="99"/>
    <w:unhideWhenUsed/>
    <w:rsid w:val="004A15E4"/>
    <w:pPr>
      <w:ind w:left="1415" w:hanging="283"/>
      <w:contextualSpacing/>
    </w:pPr>
  </w:style>
  <w:style w:type="paragraph" w:styleId="ListBullet3">
    <w:name w:val="List Bullet 3"/>
    <w:basedOn w:val="Normal"/>
    <w:uiPriority w:val="99"/>
    <w:unhideWhenUsed/>
    <w:rsid w:val="004A15E4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4A15E4"/>
    <w:pPr>
      <w:numPr>
        <w:numId w:val="6"/>
      </w:numPr>
      <w:ind w:left="357" w:hanging="357"/>
      <w:contextualSpacing/>
    </w:pPr>
  </w:style>
  <w:style w:type="paragraph" w:styleId="NoSpacing">
    <w:name w:val="No Spacing"/>
    <w:uiPriority w:val="1"/>
    <w:qFormat/>
    <w:rsid w:val="005718C4"/>
    <w:pPr>
      <w:bidi/>
      <w:spacing w:after="0" w:line="240" w:lineRule="auto"/>
    </w:pPr>
    <w:rPr>
      <w:rFonts w:ascii="Arial" w:hAnsi="Arial" w:cs="Arial"/>
    </w:rPr>
  </w:style>
  <w:style w:type="paragraph" w:styleId="BlockText">
    <w:name w:val="Block Text"/>
    <w:basedOn w:val="Normal"/>
    <w:uiPriority w:val="99"/>
    <w:semiHidden/>
    <w:unhideWhenUsed/>
    <w:rsid w:val="005718C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1" w:right="1151"/>
    </w:pPr>
    <w:rPr>
      <w:rFonts w:eastAsiaTheme="minorEastAsia"/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_amn\Dropbox\AI%20Master\&#1493;&#1497;&#1513;&#1511;&#1497;&#1503;\HebrewDocsCreator\templates\hebrew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hebrew_template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graitzer</dc:creator>
  <cp:keywords/>
  <dc:description/>
  <cp:lastModifiedBy>amnon graitzer</cp:lastModifiedBy>
  <cp:revision>4</cp:revision>
  <dcterms:created xsi:type="dcterms:W3CDTF">2026-01-20T15:12:00Z</dcterms:created>
  <dcterms:modified xsi:type="dcterms:W3CDTF">2026-01-20T15:13:00Z</dcterms:modified>
</cp:coreProperties>
</file>