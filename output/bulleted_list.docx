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DD60" w14:textId="3FCF5B45" w:rsidR="004F7349" w:rsidRDefault="00835EDB" w:rsidP="00835EDB">
      <w:pPr>
        <w:rPr>
          <w:rtl/>
        </w:rPr>
      </w:pPr>
      <w:r>
        <w:rPr>
          <w:rtl/>
        </w:rPr>
        <w:t>רשימת קניות:‏</w:t>
      </w:r>
    </w:p>
    <w:p w14:paraId="78F5D63C" w14:textId="77777777" w:rsidR="00835EDB" w:rsidRDefault="00835EDB" w:rsidP="00835EDB">
      <w:pPr>
        <w:rPr>
          <w:rtl/>
        </w:rPr>
      </w:pPr>
    </w:p>
    <w:p w14:paraId="56374F8A" w14:textId="6359DD79" w:rsidR="00835EDB" w:rsidRDefault="00835EDB" w:rsidP="00835EDB">
      <w:pPr>
        <w:pStyle w:val="ListParagraph"/>
        <w:numPr>
          <w:ilvl w:val="0"/>
          <w:numId w:val="7"/>
        </w:numPr>
      </w:pPr>
      <w:r>
        <w:rPr>
          <w:rtl/>
        </w:rPr>
        <w:t>חלב.‏</w:t>
      </w:r>
    </w:p>
    <w:p w14:paraId="4FF52346" w14:textId="507C2030" w:rsidR="00835EDB" w:rsidRDefault="00835EDB" w:rsidP="00835EDB">
      <w:pPr>
        <w:pStyle w:val="ListParagraph"/>
        <w:numPr>
          <w:ilvl w:val="0"/>
          <w:numId w:val="7"/>
        </w:numPr>
      </w:pPr>
      <w:r>
        <w:rPr>
          <w:rtl/>
        </w:rPr>
        <w:t>לחם.‏</w:t>
      </w:r>
    </w:p>
    <w:p w14:paraId="227DB8CB" w14:textId="50D0BD52" w:rsidR="00835EDB" w:rsidRDefault="00835EDB" w:rsidP="00835EDB">
      <w:pPr>
        <w:pStyle w:val="ListParagraph"/>
        <w:numPr>
          <w:ilvl w:val="0"/>
          <w:numId w:val="7"/>
        </w:numPr>
      </w:pPr>
      <w:r>
        <w:rPr>
          <w:rtl/>
        </w:rPr>
        <w:t>ביצים!‏</w:t>
      </w:r>
    </w:p>
    <w:p w14:paraId="3FCC5AD6" w14:textId="5F8B5ED4" w:rsidR="00835EDB" w:rsidRDefault="00835EDB" w:rsidP="00835EDB">
      <w:pPr>
        <w:pStyle w:val="ListParagraph"/>
        <w:numPr>
          <w:ilvl w:val="0"/>
          <w:numId w:val="7"/>
        </w:numPr>
      </w:pPr>
      <w:r>
        <w:rPr>
          <w:rtl/>
        </w:rPr>
        <w:t>גבינה@‏</w:t>
      </w:r>
    </w:p>
    <w:p w14:paraId="29D41BBE" w14:textId="77777777" w:rsidR="00835EDB" w:rsidRDefault="00835EDB" w:rsidP="00835EDB">
      <w:pPr>
        <w:rPr>
          <w:rtl/>
        </w:rPr>
      </w:pPr>
    </w:p>
    <w:p w14:paraId="76BE2F7F" w14:textId="79311604" w:rsidR="00835EDB" w:rsidRDefault="00835EDB" w:rsidP="00835EDB">
      <w:pPr>
        <w:rPr>
          <w:rtl/>
        </w:rPr>
      </w:pPr>
      <w:r>
        <w:rPr>
          <w:rtl/>
        </w:rPr>
        <w:t>רשימה נוספת עם כוכבית:‏</w:t>
      </w:r>
    </w:p>
    <w:p w14:paraId="41F3E105" w14:textId="77777777" w:rsidR="00835EDB" w:rsidRDefault="00835EDB" w:rsidP="00835EDB">
      <w:pPr>
        <w:rPr>
          <w:rtl/>
        </w:rPr>
      </w:pPr>
    </w:p>
    <w:p w14:paraId="2979304A" w14:textId="28EDD9D6" w:rsidR="00835EDB" w:rsidRDefault="00835EDB" w:rsidP="00835EDB">
      <w:pPr>
        <w:pStyle w:val="ListParagraph"/>
        <w:numPr>
          <w:ilvl w:val="0"/>
          <w:numId w:val="8"/>
        </w:numPr>
      </w:pPr>
      <w:r>
        <w:rPr>
          <w:rtl/>
        </w:rPr>
        <w:t xml:space="preserve">פריט ראשון ברשימה </w:t>
      </w:r>
      <w:r>
        <w:t>with english at the end</w:t>
      </w:r>
      <w:r>
        <w:rPr>
          <w:rtl/>
        </w:rPr>
        <w:t>‏</w:t>
      </w:r>
    </w:p>
    <w:p w14:paraId="43C479EB" w14:textId="11CAFCCA" w:rsidR="00835EDB" w:rsidRDefault="00835EDB" w:rsidP="00835EDB">
      <w:pPr>
        <w:pStyle w:val="ListParagraph"/>
        <w:numPr>
          <w:ilvl w:val="0"/>
          <w:numId w:val="8"/>
        </w:numPr>
      </w:pPr>
      <w:r>
        <w:t>Second item</w:t>
      </w:r>
      <w:r>
        <w:rPr>
          <w:rtl/>
        </w:rPr>
        <w:t xml:space="preserve"> שממשיך באנגלית</w:t>
      </w:r>
    </w:p>
    <w:p w14:paraId="3333BB87" w14:textId="6C7F0C1E" w:rsidR="00835EDB" w:rsidRDefault="00835EDB" w:rsidP="00835EDB">
      <w:pPr>
        <w:pStyle w:val="ListParagraph"/>
        <w:numPr>
          <w:ilvl w:val="0"/>
          <w:numId w:val="8"/>
        </w:numPr>
      </w:pPr>
      <w:r>
        <w:rPr>
          <w:rtl/>
        </w:rPr>
        <w:t>פריט שלישי רגיל ברשימה</w:t>
      </w:r>
    </w:p>
    <w:p w14:paraId="73F73ED5" w14:textId="77777777" w:rsidR="00835EDB" w:rsidRDefault="00835EDB" w:rsidP="00835EDB">
      <w:pPr>
        <w:rPr>
          <w:rtl/>
        </w:rPr>
      </w:pPr>
    </w:p>
    <w:p w14:paraId="6E49C1AF" w14:textId="1E984CE3" w:rsidR="00835EDB" w:rsidRDefault="00835EDB" w:rsidP="00835EDB">
      <w:pPr>
        <w:rPr>
          <w:rtl/>
        </w:rPr>
      </w:pPr>
      <w:r>
        <w:rPr>
          <w:rtl/>
        </w:rPr>
        <w:t>רשימה עם נקודה:‏</w:t>
      </w:r>
    </w:p>
    <w:p w14:paraId="18AEE06D" w14:textId="77777777" w:rsidR="00835EDB" w:rsidRDefault="00835EDB" w:rsidP="00835EDB">
      <w:pPr>
        <w:rPr>
          <w:rtl/>
        </w:rPr>
      </w:pPr>
    </w:p>
    <w:p w14:paraId="625A7BA8" w14:textId="6609141B" w:rsidR="00835EDB" w:rsidRDefault="00835EDB" w:rsidP="00835EDB">
      <w:pPr>
        <w:pStyle w:val="ListParagraph"/>
        <w:numPr>
          <w:ilvl w:val="0"/>
          <w:numId w:val="9"/>
        </w:numPr>
      </w:pPr>
      <w:r>
        <w:rPr>
          <w:rtl/>
        </w:rPr>
        <w:t>משימה אחת</w:t>
      </w:r>
    </w:p>
    <w:p w14:paraId="3136BF71" w14:textId="12F07604" w:rsidR="00835EDB" w:rsidRDefault="00835EDB" w:rsidP="00835EDB">
      <w:pPr>
        <w:pStyle w:val="ListParagraph"/>
        <w:numPr>
          <w:ilvl w:val="0"/>
          <w:numId w:val="9"/>
        </w:numPr>
      </w:pPr>
      <w:r>
        <w:rPr>
          <w:rtl/>
        </w:rPr>
        <w:t>משימה שנייה</w:t>
      </w:r>
    </w:p>
    <w:p w14:paraId="5C371017" w14:textId="5EDE910C" w:rsidR="00835EDB" w:rsidRDefault="00835EDB" w:rsidP="00835EDB">
      <w:pPr>
        <w:pStyle w:val="ListParagraph"/>
        <w:numPr>
          <w:ilvl w:val="0"/>
          <w:numId w:val="9"/>
        </w:numPr>
      </w:pPr>
      <w:r>
        <w:rPr>
          <w:rtl/>
        </w:rPr>
        <w:t>משימה שלישית</w:t>
      </w:r>
    </w:p>
    <w:p w14:paraId="1BA35D00" w14:textId="77777777" w:rsidR="00835EDB" w:rsidRPr="005718C4" w:rsidRDefault="00835EDB" w:rsidP="00835EDB">
      <w:pPr>
        <w:pStyle w:val="ListParagraph"/>
        <w:numPr>
          <w:ilvl w:val="0"/>
          <w:numId w:val="9"/>
        </w:numPr>
      </w:pPr>
    </w:p>
    <w:sectPr w:rsidR="00835EDB" w:rsidRPr="00571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278206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D14831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42B8FF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166214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3271CB"/>
    <w:multiLevelType w:val="hybridMultilevel"/>
    <w:tmpl w:val="9B9E7C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E3236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D2E2917"/>
    <w:multiLevelType w:val="hybridMultilevel"/>
    <w:tmpl w:val="0CC400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15B5F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95D5C79"/>
    <w:multiLevelType w:val="singleLevel"/>
    <w:tmpl w:val="2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97416323">
    <w:abstractNumId w:val="4"/>
  </w:num>
  <w:num w:numId="2" w16cid:durableId="664209933">
    <w:abstractNumId w:val="6"/>
  </w:num>
  <w:num w:numId="3" w16cid:durableId="620188340">
    <w:abstractNumId w:val="3"/>
  </w:num>
  <w:num w:numId="4" w16cid:durableId="1132558683">
    <w:abstractNumId w:val="1"/>
  </w:num>
  <w:num w:numId="5" w16cid:durableId="249435466">
    <w:abstractNumId w:val="0"/>
  </w:num>
  <w:num w:numId="6" w16cid:durableId="1115367613">
    <w:abstractNumId w:val="2"/>
  </w:num>
  <w:num w:numId="7" w16cid:durableId="418789508">
    <w:abstractNumId w:val="8"/>
  </w:num>
  <w:num w:numId="8" w16cid:durableId="1786000908">
    <w:abstractNumId w:val="5"/>
  </w:num>
  <w:num w:numId="9" w16cid:durableId="1119226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B6"/>
    <w:rsid w:val="001C4F47"/>
    <w:rsid w:val="002D523F"/>
    <w:rsid w:val="004145D6"/>
    <w:rsid w:val="004A15E4"/>
    <w:rsid w:val="004F7349"/>
    <w:rsid w:val="00557201"/>
    <w:rsid w:val="005718C4"/>
    <w:rsid w:val="005A4996"/>
    <w:rsid w:val="00835EDB"/>
    <w:rsid w:val="008E6D2E"/>
    <w:rsid w:val="00A5357A"/>
    <w:rsid w:val="00B662B6"/>
    <w:rsid w:val="00D12C53"/>
    <w:rsid w:val="00D9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5E04"/>
  <w15:chartTrackingRefBased/>
  <w15:docId w15:val="{D0D41023-8514-43FC-A07A-A991A0CF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C4"/>
    <w:pPr>
      <w:bidi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201"/>
    <w:pPr>
      <w:keepNext/>
      <w:keepLines/>
      <w:spacing w:before="360" w:after="80"/>
      <w:outlineLvl w:val="0"/>
    </w:pPr>
    <w:rPr>
      <w:rFonts w:ascii="Arial Black" w:eastAsiaTheme="majorEastAsia" w:hAnsi="Arial Black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34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349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01"/>
    <w:rPr>
      <w:rFonts w:ascii="Arial Black" w:eastAsiaTheme="majorEastAsia" w:hAnsi="Arial Black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7349"/>
    <w:rPr>
      <w:rFonts w:ascii="Arial" w:eastAsiaTheme="majorEastAsia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7349"/>
    <w:rPr>
      <w:rFonts w:ascii="Arial" w:eastAsiaTheme="majorEastAsia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6B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unhideWhenUsed/>
    <w:rsid w:val="004A15E4"/>
  </w:style>
  <w:style w:type="paragraph" w:styleId="ListBullet">
    <w:name w:val="List Bullet"/>
    <w:basedOn w:val="Normal"/>
    <w:uiPriority w:val="99"/>
    <w:unhideWhenUsed/>
    <w:rsid w:val="005A4996"/>
    <w:pPr>
      <w:numPr>
        <w:numId w:val="3"/>
      </w:numPr>
      <w:ind w:left="357" w:hanging="357"/>
      <w:contextualSpacing/>
    </w:pPr>
  </w:style>
  <w:style w:type="paragraph" w:styleId="ListBullet2">
    <w:name w:val="List Bullet 2"/>
    <w:basedOn w:val="Normal"/>
    <w:uiPriority w:val="99"/>
    <w:unhideWhenUsed/>
    <w:rsid w:val="004A15E4"/>
    <w:pPr>
      <w:numPr>
        <w:numId w:val="4"/>
      </w:numPr>
      <w:contextualSpacing/>
    </w:pPr>
  </w:style>
  <w:style w:type="paragraph" w:styleId="List5">
    <w:name w:val="List 5"/>
    <w:basedOn w:val="Normal"/>
    <w:uiPriority w:val="99"/>
    <w:unhideWhenUsed/>
    <w:rsid w:val="004A15E4"/>
    <w:pPr>
      <w:ind w:left="1415" w:hanging="283"/>
      <w:contextualSpacing/>
    </w:pPr>
  </w:style>
  <w:style w:type="paragraph" w:styleId="ListBullet3">
    <w:name w:val="List Bullet 3"/>
    <w:basedOn w:val="Normal"/>
    <w:uiPriority w:val="99"/>
    <w:unhideWhenUsed/>
    <w:rsid w:val="004A15E4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4A15E4"/>
    <w:pPr>
      <w:numPr>
        <w:numId w:val="6"/>
      </w:numPr>
      <w:ind w:left="357" w:hanging="357"/>
      <w:contextualSpacing/>
    </w:pPr>
  </w:style>
  <w:style w:type="paragraph" w:styleId="NoSpacing">
    <w:name w:val="No Spacing"/>
    <w:uiPriority w:val="1"/>
    <w:qFormat/>
    <w:rsid w:val="005718C4"/>
    <w:pPr>
      <w:bidi/>
      <w:spacing w:after="0" w:line="240" w:lineRule="auto"/>
    </w:pPr>
    <w:rPr>
      <w:rFonts w:ascii="Arial" w:hAnsi="Arial" w:cs="Arial"/>
    </w:rPr>
  </w:style>
  <w:style w:type="paragraph" w:styleId="BlockText">
    <w:name w:val="Block Text"/>
    <w:basedOn w:val="Normal"/>
    <w:uiPriority w:val="99"/>
    <w:semiHidden/>
    <w:unhideWhenUsed/>
    <w:rsid w:val="005718C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1" w:right="1151"/>
    </w:pPr>
    <w:rPr>
      <w:rFonts w:eastAsiaTheme="minorEastAsia"/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_amn\Dropbox\AI%20Master\&#1493;&#1497;&#1513;&#1511;&#1497;&#1503;\HebrewDocsCreator\templates\hebrew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hebrew_template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graitzer</dc:creator>
  <cp:keywords/>
  <dc:description/>
  <cp:lastModifiedBy>amnon graitzer</cp:lastModifiedBy>
  <cp:revision>2</cp:revision>
  <dcterms:created xsi:type="dcterms:W3CDTF">2026-01-18T15:52:00Z</dcterms:created>
  <dcterms:modified xsi:type="dcterms:W3CDTF">2026-01-18T15:52:00Z</dcterms:modified>
</cp:coreProperties>
</file>