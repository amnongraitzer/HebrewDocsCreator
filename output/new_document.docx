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D60" w14:textId="77777777" w:rsidR="004F7349" w:rsidRDefault="004F7349" w:rsidP="008E6D2E">
      <w:pPr>
        <w:rPr>
          <w:rtl/>
        </w:rPr>
      </w:pPr>
    </w:p>
    <w:p w14:paraId="2463DF81" w14:textId="26820E0A" w:rsidR="00275E1D" w:rsidRDefault="00275E1D" w:rsidP="00275E1D">
      <w:pPr>
        <w:rPr>
          <w:rtl/>
        </w:rPr>
      </w:pPr>
      <w:r>
        <w:rPr>
          <w:rtl/>
        </w:rPr>
        <w:t>זהו מסמך בעברית שנוצר מתבנית.‏</w:t>
      </w:r>
    </w:p>
    <w:p w14:paraId="3F1E933F" w14:textId="77777777" w:rsidR="00275E1D" w:rsidRDefault="00275E1D" w:rsidP="00275E1D">
      <w:pPr>
        <w:rPr>
          <w:rtl/>
        </w:rPr>
      </w:pPr>
    </w:p>
    <w:p w14:paraId="100DDB03" w14:textId="7E97C12D" w:rsidR="00275E1D" w:rsidRDefault="00275E1D" w:rsidP="00275E1D">
      <w:pPr>
        <w:rPr>
          <w:rtl/>
        </w:rPr>
      </w:pPr>
      <w:r>
        <w:rPr>
          <w:rtl/>
        </w:rPr>
        <w:t>המסמך מכיל מספר פסקאות בעברית עם פיסוק נכון.‏</w:t>
      </w:r>
    </w:p>
    <w:p w14:paraId="4CCF45D9" w14:textId="46B77EBB" w:rsidR="00275E1D" w:rsidRDefault="00275E1D" w:rsidP="00275E1D">
      <w:pPr>
        <w:rPr>
          <w:rtl/>
        </w:rPr>
      </w:pPr>
      <w:r>
        <w:rPr>
          <w:rtl/>
        </w:rPr>
        <w:t>כל הפסקאות מיושרות לימין ומשתמשות בסגנון מהתבנית.‏</w:t>
      </w:r>
    </w:p>
    <w:p w14:paraId="0BEA5AF3" w14:textId="77777777" w:rsidR="00275E1D" w:rsidRDefault="00275E1D" w:rsidP="00275E1D">
      <w:pPr>
        <w:rPr>
          <w:rtl/>
        </w:rPr>
      </w:pPr>
    </w:p>
    <w:p w14:paraId="49CDC74A" w14:textId="76632F6E" w:rsidR="00275E1D" w:rsidRDefault="00275E1D" w:rsidP="00275E1D">
      <w:pPr>
        <w:rPr>
          <w:rtl/>
        </w:rPr>
      </w:pPr>
      <w:r>
        <w:rPr>
          <w:rtl/>
        </w:rPr>
        <w:t>זהו פסקה נוספת שמדגימה את השימוש בתבנית.‏</w:t>
      </w:r>
    </w:p>
    <w:p w14:paraId="2A2737A5" w14:textId="3D8E7442" w:rsidR="00F84436" w:rsidRDefault="00F84436" w:rsidP="00F84436">
      <w:pPr>
        <w:rPr>
          <w:rtl/>
        </w:rPr>
      </w:pPr>
      <w:r>
        <w:rPr>
          <w:rtl/>
        </w:rPr>
        <w:t>זהו תוכן נוסף שנוסף למסמך הקיים.‏</w:t>
      </w:r>
    </w:p>
    <w:p w14:paraId="5C05E29C" w14:textId="77777777" w:rsidR="00F84436" w:rsidRDefault="00F84436" w:rsidP="00F84436">
      <w:pPr>
        <w:rPr>
          <w:rtl/>
        </w:rPr>
      </w:pPr>
    </w:p>
    <w:p w14:paraId="0FBF875C" w14:textId="41B87F48" w:rsidR="00F84436" w:rsidRDefault="00F84436" w:rsidP="00F84436">
      <w:pPr>
        <w:rPr>
          <w:rtl/>
        </w:rPr>
      </w:pPr>
      <w:r>
        <w:rPr>
          <w:rtl/>
        </w:rPr>
        <w:t>התוכן החדש יתווסף בסוף המסמך וישתמש בסגנונות מהתבנית.‏</w:t>
      </w:r>
    </w:p>
    <w:p w14:paraId="05047D0A" w14:textId="183D8BC7" w:rsidR="00F84436" w:rsidRPr="005718C4" w:rsidRDefault="00F84436" w:rsidP="00F84436">
      <w:r>
        <w:rPr>
          <w:rtl/>
        </w:rPr>
        <w:t>אם המסמך לא נוצר מהתבנית, עדיין יתווסף תוכן עם יישור לימין.‏</w:t>
      </w:r>
    </w:p>
    <w:sectPr w:rsidR="00F84436" w:rsidRPr="00571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27820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D14831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2B8F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621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3271CB"/>
    <w:multiLevelType w:val="hybridMultilevel"/>
    <w:tmpl w:val="9B9E7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E2917"/>
    <w:multiLevelType w:val="hybridMultilevel"/>
    <w:tmpl w:val="0CC40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416323">
    <w:abstractNumId w:val="4"/>
  </w:num>
  <w:num w:numId="2" w16cid:durableId="664209933">
    <w:abstractNumId w:val="5"/>
  </w:num>
  <w:num w:numId="3" w16cid:durableId="620188340">
    <w:abstractNumId w:val="3"/>
  </w:num>
  <w:num w:numId="4" w16cid:durableId="1132558683">
    <w:abstractNumId w:val="1"/>
  </w:num>
  <w:num w:numId="5" w16cid:durableId="249435466">
    <w:abstractNumId w:val="0"/>
  </w:num>
  <w:num w:numId="6" w16cid:durableId="1115367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B6"/>
    <w:rsid w:val="001C4F47"/>
    <w:rsid w:val="001F2328"/>
    <w:rsid w:val="00275E1D"/>
    <w:rsid w:val="004145D6"/>
    <w:rsid w:val="004A15E4"/>
    <w:rsid w:val="004F7349"/>
    <w:rsid w:val="00557201"/>
    <w:rsid w:val="005718C4"/>
    <w:rsid w:val="008E6585"/>
    <w:rsid w:val="008E6D2E"/>
    <w:rsid w:val="00A5357A"/>
    <w:rsid w:val="00B662B6"/>
    <w:rsid w:val="00D12C53"/>
    <w:rsid w:val="00D93C6B"/>
    <w:rsid w:val="00F8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5E04"/>
  <w15:chartTrackingRefBased/>
  <w15:docId w15:val="{D0D41023-8514-43FC-A07A-A991A0CF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C4"/>
    <w:pPr>
      <w:bidi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01"/>
    <w:pPr>
      <w:keepNext/>
      <w:keepLines/>
      <w:spacing w:before="360" w:after="80"/>
      <w:outlineLvl w:val="0"/>
    </w:pPr>
    <w:rPr>
      <w:rFonts w:ascii="Arial Black" w:eastAsiaTheme="majorEastAsia" w:hAnsi="Arial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4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4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01"/>
    <w:rPr>
      <w:rFonts w:ascii="Arial Black" w:eastAsiaTheme="majorEastAsia" w:hAnsi="Arial Black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4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49"/>
    <w:rPr>
      <w:rFonts w:ascii="Arial" w:eastAsiaTheme="majorEastAsia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4A15E4"/>
  </w:style>
  <w:style w:type="paragraph" w:styleId="ListBullet">
    <w:name w:val="List Bullet"/>
    <w:basedOn w:val="Normal"/>
    <w:uiPriority w:val="99"/>
    <w:unhideWhenUsed/>
    <w:rsid w:val="004A15E4"/>
    <w:pPr>
      <w:numPr>
        <w:numId w:val="3"/>
      </w:numPr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4A15E4"/>
    <w:pPr>
      <w:numPr>
        <w:numId w:val="4"/>
      </w:numPr>
      <w:contextualSpacing/>
    </w:pPr>
  </w:style>
  <w:style w:type="paragraph" w:styleId="List5">
    <w:name w:val="List 5"/>
    <w:basedOn w:val="Normal"/>
    <w:uiPriority w:val="99"/>
    <w:unhideWhenUsed/>
    <w:rsid w:val="004A15E4"/>
    <w:pPr>
      <w:ind w:left="1415" w:hanging="283"/>
      <w:contextualSpacing/>
    </w:pPr>
  </w:style>
  <w:style w:type="paragraph" w:styleId="ListBullet3">
    <w:name w:val="List Bullet 3"/>
    <w:basedOn w:val="Normal"/>
    <w:uiPriority w:val="99"/>
    <w:unhideWhenUsed/>
    <w:rsid w:val="004A15E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4A15E4"/>
    <w:pPr>
      <w:numPr>
        <w:numId w:val="6"/>
      </w:numPr>
      <w:ind w:left="357" w:hanging="357"/>
      <w:contextualSpacing/>
    </w:pPr>
  </w:style>
  <w:style w:type="paragraph" w:styleId="NoSpacing">
    <w:name w:val="No Spacing"/>
    <w:uiPriority w:val="1"/>
    <w:qFormat/>
    <w:rsid w:val="005718C4"/>
    <w:pPr>
      <w:bidi/>
      <w:spacing w:after="0" w:line="240" w:lineRule="auto"/>
    </w:pPr>
    <w:rPr>
      <w:rFonts w:ascii="Arial" w:hAnsi="Arial" w:cs="Arial"/>
    </w:rPr>
  </w:style>
  <w:style w:type="paragraph" w:styleId="BlockText">
    <w:name w:val="Block Text"/>
    <w:basedOn w:val="Normal"/>
    <w:uiPriority w:val="99"/>
    <w:semiHidden/>
    <w:unhideWhenUsed/>
    <w:rsid w:val="005718C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1" w:right="1151"/>
    </w:pPr>
    <w:rPr>
      <w:rFonts w:eastAsiaTheme="minorEastAsia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_amn\Dropbox\AI%20Master\&#1493;&#1497;&#1513;&#1511;&#1497;&#1503;\HebrewDocsCreator\templates\hebrew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hebrew_template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graitzer</dc:creator>
  <cp:keywords/>
  <dc:description/>
  <cp:lastModifiedBy>amnon graitzer</cp:lastModifiedBy>
  <cp:revision>3</cp:revision>
  <dcterms:created xsi:type="dcterms:W3CDTF">2026-01-18T15:32:00Z</dcterms:created>
  <dcterms:modified xsi:type="dcterms:W3CDTF">2026-01-18T15:33:00Z</dcterms:modified>
</cp:coreProperties>
</file>