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3DD60" w14:textId="29184CD6" w:rsidR="004F7349" w:rsidRDefault="00DF7A8F" w:rsidP="00DF7A8F">
      <w:pPr>
        <w:pStyle w:val="Heading1"/>
        <w:rPr>
          <w:rtl/>
        </w:rPr>
      </w:pPr>
      <w:r>
        <w:rPr>
          <w:rFonts w:hint="eastAsia"/>
          <w:rtl/>
        </w:rPr>
        <w:t>כותרת</w:t>
      </w:r>
      <w:r>
        <w:rPr>
          <w:rtl/>
        </w:rPr>
        <w:t xml:space="preserve"> </w:t>
      </w:r>
      <w:r>
        <w:rPr>
          <w:rFonts w:hint="eastAsia"/>
          <w:rtl/>
        </w:rPr>
        <w:t>ראשית</w:t>
      </w:r>
      <w:r>
        <w:rPr>
          <w:rtl/>
        </w:rPr>
        <w:t xml:space="preserve"> </w:t>
      </w:r>
      <w:r>
        <w:rPr>
          <w:rFonts w:hint="eastAsia"/>
          <w:rtl/>
        </w:rPr>
        <w:t>של</w:t>
      </w:r>
      <w:r>
        <w:rPr>
          <w:rtl/>
        </w:rPr>
        <w:t xml:space="preserve"> </w:t>
      </w:r>
      <w:r>
        <w:rPr>
          <w:rFonts w:hint="eastAsia"/>
          <w:rtl/>
        </w:rPr>
        <w:t>המסמך</w:t>
      </w:r>
    </w:p>
    <w:p w14:paraId="08396DD9" w14:textId="77777777" w:rsidR="00DF7A8F" w:rsidRDefault="00DF7A8F" w:rsidP="00DF7A8F">
      <w:pPr>
        <w:rPr>
          <w:rtl/>
        </w:rPr>
      </w:pPr>
    </w:p>
    <w:p w14:paraId="5C9F69CE" w14:textId="6AAADC2D" w:rsidR="00DF7A8F" w:rsidRDefault="00DF7A8F" w:rsidP="00DF7A8F">
      <w:pPr>
        <w:rPr>
          <w:rtl/>
        </w:rPr>
      </w:pPr>
      <w:r>
        <w:rPr>
          <w:rtl/>
        </w:rPr>
        <w:t>זהו פסקה רגילה שמסבירה את תוכן המסמך.‏</w:t>
      </w:r>
    </w:p>
    <w:p w14:paraId="63380CE4" w14:textId="77777777" w:rsidR="00DF7A8F" w:rsidRDefault="00DF7A8F" w:rsidP="00DF7A8F">
      <w:pPr>
        <w:rPr>
          <w:rtl/>
        </w:rPr>
      </w:pPr>
    </w:p>
    <w:p w14:paraId="3493108F" w14:textId="08EF001D" w:rsidR="00DF7A8F" w:rsidRDefault="00DF7A8F" w:rsidP="00DF7A8F">
      <w:pPr>
        <w:rPr>
          <w:rtl/>
        </w:rPr>
      </w:pPr>
      <w:r>
        <w:rPr>
          <w:rtl/>
        </w:rPr>
        <w:t>רשימה עם נקודות:‏</w:t>
      </w:r>
    </w:p>
    <w:p w14:paraId="70E9A706" w14:textId="77777777" w:rsidR="00DF7A8F" w:rsidRDefault="00DF7A8F" w:rsidP="00DF7A8F">
      <w:pPr>
        <w:rPr>
          <w:rtl/>
        </w:rPr>
      </w:pPr>
    </w:p>
    <w:p w14:paraId="3DCF2802" w14:textId="70C188B9" w:rsidR="00DF7A8F" w:rsidRDefault="00DF7A8F" w:rsidP="00DF7A8F">
      <w:pPr>
        <w:pStyle w:val="ListParagraph"/>
        <w:numPr>
          <w:ilvl w:val="0"/>
          <w:numId w:val="7"/>
        </w:numPr>
      </w:pPr>
      <w:r>
        <w:rPr>
          <w:rtl/>
        </w:rPr>
        <w:t>פריט ראשון ברשימה</w:t>
      </w:r>
    </w:p>
    <w:p w14:paraId="632188B0" w14:textId="6C9496B7" w:rsidR="00DF7A8F" w:rsidRDefault="00DF7A8F" w:rsidP="00DF7A8F">
      <w:pPr>
        <w:pStyle w:val="ListParagraph"/>
        <w:numPr>
          <w:ilvl w:val="0"/>
          <w:numId w:val="7"/>
        </w:numPr>
      </w:pPr>
      <w:r>
        <w:rPr>
          <w:rtl/>
        </w:rPr>
        <w:t>פריט שני ברשימה</w:t>
      </w:r>
    </w:p>
    <w:p w14:paraId="554918B3" w14:textId="6BFE8AD9" w:rsidR="00DF7A8F" w:rsidRDefault="00DF7A8F" w:rsidP="00DF7A8F">
      <w:pPr>
        <w:pStyle w:val="ListParagraph"/>
        <w:numPr>
          <w:ilvl w:val="0"/>
          <w:numId w:val="7"/>
        </w:numPr>
      </w:pPr>
      <w:r>
        <w:rPr>
          <w:rtl/>
        </w:rPr>
        <w:t>פריט שלישי ברשימה</w:t>
      </w:r>
    </w:p>
    <w:p w14:paraId="696AF214" w14:textId="77777777" w:rsidR="00DF7A8F" w:rsidRDefault="00DF7A8F" w:rsidP="00DF7A8F">
      <w:pPr>
        <w:rPr>
          <w:rtl/>
        </w:rPr>
      </w:pPr>
    </w:p>
    <w:p w14:paraId="14129F7F" w14:textId="297D7B18" w:rsidR="00DF7A8F" w:rsidRDefault="00DF7A8F" w:rsidP="00DF7A8F">
      <w:pPr>
        <w:rPr>
          <w:rtl/>
        </w:rPr>
      </w:pPr>
      <w:r>
        <w:rPr>
          <w:rtl/>
        </w:rPr>
        <w:t>רשימה ממוספרת:‏</w:t>
      </w:r>
    </w:p>
    <w:p w14:paraId="590C6E48" w14:textId="77777777" w:rsidR="00DF7A8F" w:rsidRDefault="00DF7A8F" w:rsidP="00DF7A8F">
      <w:pPr>
        <w:rPr>
          <w:rtl/>
        </w:rPr>
      </w:pPr>
    </w:p>
    <w:p w14:paraId="20524D88" w14:textId="58341E8C" w:rsidR="00DF7A8F" w:rsidRDefault="00DF7A8F" w:rsidP="00DF7A8F">
      <w:pPr>
        <w:pStyle w:val="ListParagraph"/>
        <w:numPr>
          <w:ilvl w:val="0"/>
          <w:numId w:val="8"/>
        </w:numPr>
      </w:pPr>
      <w:r>
        <w:rPr>
          <w:rtl/>
        </w:rPr>
        <w:t>שלב ראשון בתהליך</w:t>
      </w:r>
    </w:p>
    <w:p w14:paraId="191235AB" w14:textId="4A8EE49C" w:rsidR="00DF7A8F" w:rsidRDefault="00DF7A8F" w:rsidP="00DF7A8F">
      <w:pPr>
        <w:pStyle w:val="ListParagraph"/>
        <w:numPr>
          <w:ilvl w:val="0"/>
          <w:numId w:val="8"/>
        </w:numPr>
      </w:pPr>
      <w:r>
        <w:rPr>
          <w:rtl/>
        </w:rPr>
        <w:t>שלב שני בתהליך</w:t>
      </w:r>
    </w:p>
    <w:p w14:paraId="7C0BB8FD" w14:textId="32BF3844" w:rsidR="00DF7A8F" w:rsidRDefault="00DF7A8F" w:rsidP="00DF7A8F">
      <w:pPr>
        <w:pStyle w:val="ListParagraph"/>
        <w:numPr>
          <w:ilvl w:val="0"/>
          <w:numId w:val="8"/>
        </w:numPr>
      </w:pPr>
      <w:r>
        <w:rPr>
          <w:rtl/>
        </w:rPr>
        <w:t>שלב שלישי בתהליך</w:t>
      </w:r>
    </w:p>
    <w:p w14:paraId="2635D12F" w14:textId="77777777" w:rsidR="00DF7A8F" w:rsidRDefault="00DF7A8F" w:rsidP="00DF7A8F">
      <w:pPr>
        <w:rPr>
          <w:rtl/>
        </w:rPr>
      </w:pPr>
    </w:p>
    <w:p w14:paraId="6E7D7479" w14:textId="341EAE58" w:rsidR="00DF7A8F" w:rsidRDefault="00DF7A8F" w:rsidP="00DF7A8F">
      <w:pPr>
        <w:pStyle w:val="Heading1"/>
        <w:rPr>
          <w:rtl/>
        </w:rPr>
      </w:pPr>
      <w:r>
        <w:rPr>
          <w:rFonts w:hint="eastAsia"/>
          <w:rtl/>
        </w:rPr>
        <w:t>כותרת</w:t>
      </w:r>
      <w:r>
        <w:rPr>
          <w:rtl/>
        </w:rPr>
        <w:t xml:space="preserve"> </w:t>
      </w:r>
      <w:r>
        <w:rPr>
          <w:rFonts w:hint="eastAsia"/>
          <w:rtl/>
        </w:rPr>
        <w:t>משנית</w:t>
      </w:r>
    </w:p>
    <w:p w14:paraId="31EBE342" w14:textId="77777777" w:rsidR="00DF7A8F" w:rsidRDefault="00DF7A8F" w:rsidP="00DF7A8F">
      <w:pPr>
        <w:rPr>
          <w:rtl/>
        </w:rPr>
      </w:pPr>
    </w:p>
    <w:p w14:paraId="049FF1C3" w14:textId="070A799E" w:rsidR="00DF7A8F" w:rsidRDefault="00DF7A8F" w:rsidP="00DF7A8F">
      <w:pPr>
        <w:rPr>
          <w:rtl/>
        </w:rPr>
      </w:pPr>
      <w:r>
        <w:rPr>
          <w:rtl/>
        </w:rPr>
        <w:t>עוד טקסט רגיל אחרי הכותרת.‏</w:t>
      </w:r>
    </w:p>
    <w:p w14:paraId="6A274208" w14:textId="278DB3BB" w:rsidR="00DF7A8F" w:rsidRDefault="002D62F8" w:rsidP="002D62F8">
      <w:pPr>
        <w:pStyle w:val="Heading1"/>
        <w:rPr>
          <w:rFonts w:hint="eastAsia"/>
          <w:rtl/>
        </w:rPr>
      </w:pPr>
      <w:r>
        <w:rPr>
          <w:rFonts w:hint="eastAsia"/>
          <w:rtl/>
        </w:rPr>
        <w:t>כותרת</w:t>
      </w:r>
      <w:r>
        <w:rPr>
          <w:rtl/>
        </w:rPr>
        <w:t xml:space="preserve"> </w:t>
      </w:r>
      <w:r>
        <w:rPr>
          <w:rFonts w:hint="eastAsia"/>
          <w:rtl/>
        </w:rPr>
        <w:t>נוספת</w:t>
      </w:r>
      <w:r>
        <w:rPr>
          <w:rtl/>
        </w:rPr>
        <w:t xml:space="preserve"> </w:t>
      </w:r>
      <w:r>
        <w:rPr>
          <w:rFonts w:hint="eastAsia"/>
          <w:rtl/>
        </w:rPr>
        <w:t>שנוספה</w:t>
      </w:r>
    </w:p>
    <w:p w14:paraId="403BA5FC" w14:textId="77777777" w:rsidR="002D62F8" w:rsidRDefault="002D62F8" w:rsidP="002D62F8">
      <w:pPr>
        <w:rPr>
          <w:rtl/>
        </w:rPr>
      </w:pPr>
    </w:p>
    <w:p w14:paraId="11E29B1C" w14:textId="3D65395E" w:rsidR="002D62F8" w:rsidRDefault="002D62F8" w:rsidP="002D62F8">
      <w:pPr>
        <w:rPr>
          <w:rtl/>
        </w:rPr>
      </w:pPr>
      <w:r>
        <w:rPr>
          <w:rtl/>
        </w:rPr>
        <w:t>טקסט נוסף שנוסף למסמך הקיים.‏</w:t>
      </w:r>
    </w:p>
    <w:p w14:paraId="6B578052" w14:textId="77777777" w:rsidR="002D62F8" w:rsidRDefault="002D62F8" w:rsidP="002D62F8">
      <w:pPr>
        <w:rPr>
          <w:rtl/>
        </w:rPr>
      </w:pPr>
    </w:p>
    <w:p w14:paraId="1178148C" w14:textId="46B8F1A9" w:rsidR="002D62F8" w:rsidRDefault="002D62F8" w:rsidP="002D62F8">
      <w:pPr>
        <w:rPr>
          <w:rtl/>
        </w:rPr>
      </w:pPr>
      <w:r>
        <w:rPr>
          <w:rtl/>
        </w:rPr>
        <w:t>פריטים נוספים:‏</w:t>
      </w:r>
    </w:p>
    <w:p w14:paraId="03A49763" w14:textId="77777777" w:rsidR="002D62F8" w:rsidRDefault="002D62F8" w:rsidP="002D62F8">
      <w:pPr>
        <w:rPr>
          <w:rtl/>
        </w:rPr>
      </w:pPr>
    </w:p>
    <w:p w14:paraId="10EB2E97" w14:textId="0B619F72" w:rsidR="002D62F8" w:rsidRDefault="002D62F8" w:rsidP="002D62F8">
      <w:pPr>
        <w:pStyle w:val="ListParagraph"/>
        <w:numPr>
          <w:ilvl w:val="0"/>
          <w:numId w:val="9"/>
        </w:numPr>
      </w:pPr>
      <w:r>
        <w:rPr>
          <w:rtl/>
        </w:rPr>
        <w:t>פריט א</w:t>
      </w:r>
    </w:p>
    <w:p w14:paraId="042C7655" w14:textId="0FBB8D49" w:rsidR="002D62F8" w:rsidRDefault="002D62F8" w:rsidP="002D62F8">
      <w:pPr>
        <w:pStyle w:val="ListParagraph"/>
        <w:numPr>
          <w:ilvl w:val="0"/>
          <w:numId w:val="9"/>
        </w:numPr>
      </w:pPr>
      <w:r>
        <w:rPr>
          <w:rtl/>
        </w:rPr>
        <w:t>פריט ב</w:t>
      </w:r>
    </w:p>
    <w:p w14:paraId="797B52A0" w14:textId="420DEDF4" w:rsidR="002D62F8" w:rsidRDefault="002D62F8" w:rsidP="002D62F8">
      <w:pPr>
        <w:pStyle w:val="ListParagraph"/>
        <w:numPr>
          <w:ilvl w:val="0"/>
          <w:numId w:val="9"/>
        </w:numPr>
      </w:pPr>
      <w:r>
        <w:rPr>
          <w:rtl/>
        </w:rPr>
        <w:t>פריט ג</w:t>
      </w:r>
    </w:p>
    <w:p w14:paraId="48C56238" w14:textId="77777777" w:rsidR="002D62F8" w:rsidRDefault="002D62F8" w:rsidP="002D62F8">
      <w:pPr>
        <w:rPr>
          <w:rtl/>
        </w:rPr>
      </w:pPr>
    </w:p>
    <w:p w14:paraId="0B29A927" w14:textId="584B070C" w:rsidR="002D62F8" w:rsidRDefault="002D62F8" w:rsidP="002D62F8">
      <w:pPr>
        <w:rPr>
          <w:rtl/>
        </w:rPr>
      </w:pPr>
      <w:r>
        <w:rPr>
          <w:rtl/>
        </w:rPr>
        <w:t>משימות חדשות:‏</w:t>
      </w:r>
    </w:p>
    <w:p w14:paraId="0CADFCBD" w14:textId="77777777" w:rsidR="002D62F8" w:rsidRDefault="002D62F8" w:rsidP="002D62F8">
      <w:pPr>
        <w:rPr>
          <w:rtl/>
        </w:rPr>
      </w:pPr>
    </w:p>
    <w:p w14:paraId="7950B3BB" w14:textId="11D441E8" w:rsidR="002D62F8" w:rsidRDefault="002D62F8" w:rsidP="002D62F8">
      <w:pPr>
        <w:pStyle w:val="ListParagraph"/>
        <w:numPr>
          <w:ilvl w:val="0"/>
          <w:numId w:val="10"/>
        </w:numPr>
      </w:pPr>
      <w:r>
        <w:rPr>
          <w:rtl/>
        </w:rPr>
        <w:t>משימה ראשונה</w:t>
      </w:r>
    </w:p>
    <w:p w14:paraId="39D8A699" w14:textId="61980671" w:rsidR="002D62F8" w:rsidRDefault="002D62F8" w:rsidP="002D62F8">
      <w:pPr>
        <w:pStyle w:val="ListParagraph"/>
        <w:numPr>
          <w:ilvl w:val="0"/>
          <w:numId w:val="10"/>
        </w:numPr>
      </w:pPr>
      <w:r>
        <w:rPr>
          <w:rtl/>
        </w:rPr>
        <w:t>משימה שנייה</w:t>
      </w:r>
    </w:p>
    <w:p w14:paraId="3CD67CD0" w14:textId="59B395B3" w:rsidR="002D62F8" w:rsidRDefault="002D62F8" w:rsidP="002D62F8">
      <w:pPr>
        <w:pStyle w:val="ListParagraph"/>
        <w:numPr>
          <w:ilvl w:val="0"/>
          <w:numId w:val="10"/>
        </w:numPr>
      </w:pPr>
      <w:r>
        <w:rPr>
          <w:rtl/>
        </w:rPr>
        <w:t>משימה שלישית</w:t>
      </w:r>
    </w:p>
    <w:p w14:paraId="0DAA0696" w14:textId="77777777" w:rsidR="002D62F8" w:rsidRPr="002D62F8" w:rsidRDefault="002D62F8" w:rsidP="002D62F8">
      <w:pPr>
        <w:pStyle w:val="ListParagraph"/>
        <w:numPr>
          <w:ilvl w:val="0"/>
          <w:numId w:val="10"/>
        </w:numPr>
      </w:pPr>
    </w:p>
    <w:sectPr w:rsidR="002D62F8" w:rsidRPr="002D6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C278206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D14831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42B8FFF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166214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E9D4457"/>
    <w:multiLevelType w:val="singleLevel"/>
    <w:tmpl w:val="2000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nsid w:val="156C05DD"/>
    <w:multiLevelType w:val="singleLevel"/>
    <w:tmpl w:val="2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1F1F23CD"/>
    <w:multiLevelType w:val="singleLevel"/>
    <w:tmpl w:val="2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273271CB"/>
    <w:multiLevelType w:val="hybridMultilevel"/>
    <w:tmpl w:val="9B9E7C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2E2917"/>
    <w:multiLevelType w:val="hybridMultilevel"/>
    <w:tmpl w:val="0CC400A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462E32"/>
    <w:multiLevelType w:val="singleLevel"/>
    <w:tmpl w:val="2000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997416323">
    <w:abstractNumId w:val="7"/>
  </w:num>
  <w:num w:numId="2" w16cid:durableId="664209933">
    <w:abstractNumId w:val="8"/>
  </w:num>
  <w:num w:numId="3" w16cid:durableId="620188340">
    <w:abstractNumId w:val="3"/>
  </w:num>
  <w:num w:numId="4" w16cid:durableId="1132558683">
    <w:abstractNumId w:val="1"/>
  </w:num>
  <w:num w:numId="5" w16cid:durableId="249435466">
    <w:abstractNumId w:val="0"/>
  </w:num>
  <w:num w:numId="6" w16cid:durableId="1115367613">
    <w:abstractNumId w:val="2"/>
  </w:num>
  <w:num w:numId="7" w16cid:durableId="879705886">
    <w:abstractNumId w:val="6"/>
  </w:num>
  <w:num w:numId="8" w16cid:durableId="349375370">
    <w:abstractNumId w:val="9"/>
  </w:num>
  <w:num w:numId="9" w16cid:durableId="1569195612">
    <w:abstractNumId w:val="5"/>
  </w:num>
  <w:num w:numId="10" w16cid:durableId="10212068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2B6"/>
    <w:rsid w:val="001C4F47"/>
    <w:rsid w:val="002D523F"/>
    <w:rsid w:val="002D62F8"/>
    <w:rsid w:val="003A5DC5"/>
    <w:rsid w:val="004145A9"/>
    <w:rsid w:val="004145D6"/>
    <w:rsid w:val="004A15E4"/>
    <w:rsid w:val="004F7349"/>
    <w:rsid w:val="00557201"/>
    <w:rsid w:val="005718C4"/>
    <w:rsid w:val="005A4996"/>
    <w:rsid w:val="008E6D2E"/>
    <w:rsid w:val="00A5357A"/>
    <w:rsid w:val="00B662B6"/>
    <w:rsid w:val="00D12C53"/>
    <w:rsid w:val="00D93C6B"/>
    <w:rsid w:val="00DF7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5E04"/>
  <w15:chartTrackingRefBased/>
  <w15:docId w15:val="{D0D41023-8514-43FC-A07A-A991A0CF6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8C4"/>
    <w:pPr>
      <w:bidi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7201"/>
    <w:pPr>
      <w:keepNext/>
      <w:keepLines/>
      <w:spacing w:before="360" w:after="80"/>
      <w:outlineLvl w:val="0"/>
    </w:pPr>
    <w:rPr>
      <w:rFonts w:ascii="Arial Black" w:eastAsiaTheme="majorEastAsia" w:hAnsi="Arial Black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7349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7349"/>
    <w:pPr>
      <w:keepNext/>
      <w:keepLines/>
      <w:spacing w:before="160" w:after="80"/>
      <w:outlineLvl w:val="2"/>
    </w:pPr>
    <w:rPr>
      <w:rFonts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201"/>
    <w:rPr>
      <w:rFonts w:ascii="Arial Black" w:eastAsiaTheme="majorEastAsia" w:hAnsi="Arial Black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7349"/>
    <w:rPr>
      <w:rFonts w:ascii="Arial" w:eastAsiaTheme="majorEastAsia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7349"/>
    <w:rPr>
      <w:rFonts w:ascii="Arial" w:eastAsiaTheme="majorEastAsia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C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C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C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C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C6B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unhideWhenUsed/>
    <w:rsid w:val="004A15E4"/>
  </w:style>
  <w:style w:type="paragraph" w:styleId="ListBullet">
    <w:name w:val="List Bullet"/>
    <w:basedOn w:val="Normal"/>
    <w:uiPriority w:val="99"/>
    <w:unhideWhenUsed/>
    <w:rsid w:val="005A4996"/>
    <w:pPr>
      <w:numPr>
        <w:numId w:val="3"/>
      </w:numPr>
      <w:ind w:left="357" w:hanging="357"/>
      <w:contextualSpacing/>
    </w:pPr>
  </w:style>
  <w:style w:type="paragraph" w:styleId="ListBullet2">
    <w:name w:val="List Bullet 2"/>
    <w:basedOn w:val="Normal"/>
    <w:uiPriority w:val="99"/>
    <w:unhideWhenUsed/>
    <w:rsid w:val="004A15E4"/>
    <w:pPr>
      <w:numPr>
        <w:numId w:val="4"/>
      </w:numPr>
      <w:contextualSpacing/>
    </w:pPr>
  </w:style>
  <w:style w:type="paragraph" w:styleId="List5">
    <w:name w:val="List 5"/>
    <w:basedOn w:val="Normal"/>
    <w:uiPriority w:val="99"/>
    <w:unhideWhenUsed/>
    <w:rsid w:val="004A15E4"/>
    <w:pPr>
      <w:ind w:left="1415" w:hanging="283"/>
      <w:contextualSpacing/>
    </w:pPr>
  </w:style>
  <w:style w:type="paragraph" w:styleId="ListBullet3">
    <w:name w:val="List Bullet 3"/>
    <w:basedOn w:val="Normal"/>
    <w:uiPriority w:val="99"/>
    <w:unhideWhenUsed/>
    <w:rsid w:val="004A15E4"/>
    <w:pPr>
      <w:numPr>
        <w:numId w:val="5"/>
      </w:numPr>
      <w:contextualSpacing/>
    </w:pPr>
  </w:style>
  <w:style w:type="paragraph" w:styleId="ListNumber">
    <w:name w:val="List Number"/>
    <w:basedOn w:val="Normal"/>
    <w:uiPriority w:val="99"/>
    <w:unhideWhenUsed/>
    <w:rsid w:val="004A15E4"/>
    <w:pPr>
      <w:numPr>
        <w:numId w:val="6"/>
      </w:numPr>
      <w:ind w:left="357" w:hanging="357"/>
      <w:contextualSpacing/>
    </w:pPr>
  </w:style>
  <w:style w:type="paragraph" w:styleId="NoSpacing">
    <w:name w:val="No Spacing"/>
    <w:uiPriority w:val="1"/>
    <w:qFormat/>
    <w:rsid w:val="005718C4"/>
    <w:pPr>
      <w:bidi/>
      <w:spacing w:after="0" w:line="240" w:lineRule="auto"/>
    </w:pPr>
    <w:rPr>
      <w:rFonts w:ascii="Arial" w:hAnsi="Arial" w:cs="Arial"/>
    </w:rPr>
  </w:style>
  <w:style w:type="paragraph" w:styleId="BlockText">
    <w:name w:val="Block Text"/>
    <w:basedOn w:val="Normal"/>
    <w:uiPriority w:val="99"/>
    <w:semiHidden/>
    <w:unhideWhenUsed/>
    <w:rsid w:val="005718C4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1" w:right="1151"/>
    </w:pPr>
    <w:rPr>
      <w:rFonts w:eastAsiaTheme="minorEastAsia"/>
      <w:i/>
      <w:iCs/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_amn\Dropbox\AI%20Master\&#1493;&#1497;&#1513;&#1511;&#1497;&#1503;\HebrewDocsCreator\templates\hebrew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hebrew_template</Template>
  <TotalTime>0</TotalTime>
  <Pages>2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amnon graitzer</dc:creator>
  <cp:keywords/>
  <dc:description/>
  <cp:lastModifiedBy>amnon graitzer</cp:lastModifiedBy>
  <cp:revision>3</cp:revision>
  <dcterms:created xsi:type="dcterms:W3CDTF">2026-01-18T15:59:00Z</dcterms:created>
  <dcterms:modified xsi:type="dcterms:W3CDTF">2026-01-18T16:00:00Z</dcterms:modified>
</cp:coreProperties>
</file>